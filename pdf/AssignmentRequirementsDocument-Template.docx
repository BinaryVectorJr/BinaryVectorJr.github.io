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96B15" w14:paraId="01E6DD83" w14:textId="77777777" w:rsidTr="0035607C">
        <w:trPr>
          <w:trHeight w:val="1253"/>
        </w:trPr>
        <w:tc>
          <w:tcPr>
            <w:tcW w:w="4675" w:type="dxa"/>
            <w:vAlign w:val="center"/>
          </w:tcPr>
          <w:p w14:paraId="7C9C66E9" w14:textId="77777777" w:rsidR="00F96B15" w:rsidRPr="00F96B15" w:rsidRDefault="00F96B15" w:rsidP="00FA6F2B">
            <w:pPr>
              <w:pStyle w:val="MFETHeading"/>
            </w:pPr>
            <w:r w:rsidRPr="00F96B15">
              <w:t>ASSIGNMENT NAME</w:t>
            </w:r>
          </w:p>
        </w:tc>
        <w:tc>
          <w:tcPr>
            <w:tcW w:w="4675" w:type="dxa"/>
            <w:vMerge w:val="restart"/>
            <w:vAlign w:val="center"/>
          </w:tcPr>
          <w:p w14:paraId="172502BD" w14:textId="77777777" w:rsidR="00F96B15" w:rsidRDefault="00F96B15" w:rsidP="00F96B15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6992180" wp14:editId="783AE6A5">
                  <wp:extent cx="2518410" cy="1678940"/>
                  <wp:effectExtent l="0" t="0" r="0" b="0"/>
                  <wp:docPr id="1594666097" name="Picture 1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666097" name="Picture 1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2064" cy="1681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6B15" w14:paraId="0CA18138" w14:textId="77777777" w:rsidTr="0035607C">
        <w:trPr>
          <w:trHeight w:val="1253"/>
        </w:trPr>
        <w:tc>
          <w:tcPr>
            <w:tcW w:w="4675" w:type="dxa"/>
            <w:vAlign w:val="center"/>
          </w:tcPr>
          <w:p w14:paraId="10CC9DB2" w14:textId="77777777" w:rsidR="00F96B15" w:rsidRPr="00F96B15" w:rsidRDefault="00107BFE" w:rsidP="00F96B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Points Possible</w:t>
            </w:r>
            <w:r w:rsidR="00F96B15" w:rsidRPr="00F96B15">
              <w:rPr>
                <w:sz w:val="28"/>
                <w:szCs w:val="28"/>
              </w:rPr>
              <w:t>: 100</w:t>
            </w:r>
          </w:p>
          <w:p w14:paraId="14CA6480" w14:textId="77777777" w:rsidR="00F96B15" w:rsidRDefault="00107BFE" w:rsidP="00F96B15">
            <w:r>
              <w:rPr>
                <w:sz w:val="28"/>
                <w:szCs w:val="28"/>
              </w:rPr>
              <w:t>Assignment Type</w:t>
            </w:r>
            <w:r w:rsidR="00F96B15" w:rsidRPr="00F96B15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Individual</w:t>
            </w:r>
          </w:p>
        </w:tc>
        <w:tc>
          <w:tcPr>
            <w:tcW w:w="4675" w:type="dxa"/>
            <w:vMerge/>
            <w:vAlign w:val="center"/>
          </w:tcPr>
          <w:p w14:paraId="337E3AC6" w14:textId="77777777" w:rsidR="00F96B15" w:rsidRDefault="00F96B15" w:rsidP="00F96B15">
            <w:pPr>
              <w:jc w:val="center"/>
            </w:pPr>
          </w:p>
        </w:tc>
      </w:tr>
      <w:tr w:rsidR="00F96B15" w14:paraId="3F246608" w14:textId="77777777" w:rsidTr="0035607C">
        <w:trPr>
          <w:trHeight w:val="1253"/>
        </w:trPr>
        <w:tc>
          <w:tcPr>
            <w:tcW w:w="4675" w:type="dxa"/>
            <w:vAlign w:val="center"/>
          </w:tcPr>
          <w:p w14:paraId="2AE6F92B" w14:textId="73AC3B28" w:rsidR="00F96B15" w:rsidRPr="00F96B15" w:rsidRDefault="00F96B15" w:rsidP="00F96B15">
            <w:pPr>
              <w:jc w:val="center"/>
              <w:rPr>
                <w:color w:val="EE0000"/>
                <w:sz w:val="20"/>
                <w:szCs w:val="20"/>
              </w:rPr>
            </w:pPr>
            <w:r w:rsidRPr="00F96B15">
              <w:rPr>
                <w:color w:val="EE0000"/>
                <w:sz w:val="20"/>
                <w:szCs w:val="20"/>
              </w:rPr>
              <w:t xml:space="preserve">{leave </w:t>
            </w:r>
            <w:r w:rsidR="00C67EF0">
              <w:rPr>
                <w:color w:val="EE0000"/>
                <w:sz w:val="20"/>
                <w:szCs w:val="20"/>
              </w:rPr>
              <w:t xml:space="preserve">cell </w:t>
            </w:r>
            <w:r w:rsidRPr="00F96B15">
              <w:rPr>
                <w:color w:val="EE0000"/>
                <w:sz w:val="20"/>
                <w:szCs w:val="20"/>
              </w:rPr>
              <w:t xml:space="preserve">blank – delete </w:t>
            </w:r>
            <w:r w:rsidR="00724C9E">
              <w:rPr>
                <w:color w:val="EE0000"/>
                <w:sz w:val="20"/>
                <w:szCs w:val="20"/>
              </w:rPr>
              <w:t>red text in</w:t>
            </w:r>
            <w:r w:rsidRPr="00F96B15">
              <w:rPr>
                <w:color w:val="EE0000"/>
                <w:sz w:val="20"/>
                <w:szCs w:val="20"/>
              </w:rPr>
              <w:t xml:space="preserve"> final doc}</w:t>
            </w:r>
          </w:p>
          <w:p w14:paraId="79F1A675" w14:textId="77777777" w:rsidR="00F96B15" w:rsidRDefault="00F96B15" w:rsidP="00F96B15">
            <w:pPr>
              <w:jc w:val="center"/>
              <w:rPr>
                <w:color w:val="EE0000"/>
                <w:sz w:val="20"/>
                <w:szCs w:val="20"/>
              </w:rPr>
            </w:pPr>
            <w:r w:rsidRPr="00F96B15">
              <w:rPr>
                <w:color w:val="EE0000"/>
                <w:sz w:val="20"/>
                <w:szCs w:val="20"/>
              </w:rPr>
              <w:t xml:space="preserve">{image on right should always be 250 </w:t>
            </w:r>
            <w:proofErr w:type="spellStart"/>
            <w:r w:rsidRPr="00F96B15">
              <w:rPr>
                <w:color w:val="EE0000"/>
                <w:sz w:val="20"/>
                <w:szCs w:val="20"/>
              </w:rPr>
              <w:t>px</w:t>
            </w:r>
            <w:proofErr w:type="spellEnd"/>
            <w:r w:rsidRPr="00F96B15">
              <w:rPr>
                <w:color w:val="EE0000"/>
                <w:sz w:val="20"/>
                <w:szCs w:val="20"/>
              </w:rPr>
              <w:t xml:space="preserve"> by 250 </w:t>
            </w:r>
            <w:proofErr w:type="spellStart"/>
            <w:r w:rsidRPr="00F96B15">
              <w:rPr>
                <w:color w:val="EE0000"/>
                <w:sz w:val="20"/>
                <w:szCs w:val="20"/>
              </w:rPr>
              <w:t>px</w:t>
            </w:r>
            <w:proofErr w:type="spellEnd"/>
            <w:r w:rsidRPr="00F96B15">
              <w:rPr>
                <w:color w:val="EE0000"/>
                <w:sz w:val="20"/>
                <w:szCs w:val="20"/>
              </w:rPr>
              <w:t>}</w:t>
            </w:r>
          </w:p>
          <w:p w14:paraId="468BCD6A" w14:textId="77777777" w:rsidR="00F96B15" w:rsidRDefault="00F96B15" w:rsidP="00F96B15">
            <w:pPr>
              <w:jc w:val="center"/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{change image by right click -&gt; Change Picture</w:t>
            </w:r>
          </w:p>
          <w:p w14:paraId="7C543F89" w14:textId="77777777" w:rsidR="00C67EF0" w:rsidRPr="00F96B15" w:rsidRDefault="00C67EF0" w:rsidP="00F96B15">
            <w:pPr>
              <w:jc w:val="center"/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Replace all text in red as relevant</w:t>
            </w:r>
          </w:p>
        </w:tc>
        <w:tc>
          <w:tcPr>
            <w:tcW w:w="4675" w:type="dxa"/>
            <w:vMerge/>
            <w:vAlign w:val="center"/>
          </w:tcPr>
          <w:p w14:paraId="4716576A" w14:textId="77777777" w:rsidR="00F96B15" w:rsidRDefault="00F96B15" w:rsidP="00F96B15">
            <w:pPr>
              <w:jc w:val="center"/>
            </w:pPr>
          </w:p>
        </w:tc>
      </w:tr>
    </w:tbl>
    <w:p w14:paraId="726B29A7" w14:textId="77777777" w:rsidR="008A46F1" w:rsidRDefault="006467C5">
      <w:r>
        <w:rPr>
          <w:noProof/>
        </w:rPr>
        <mc:AlternateContent>
          <mc:Choice Requires="wps">
            <w:drawing>
              <wp:inline distT="0" distB="0" distL="0" distR="0" wp14:anchorId="7DE81777" wp14:editId="582E0CAA">
                <wp:extent cx="5943600" cy="0"/>
                <wp:effectExtent l="0" t="0" r="0" b="0"/>
                <wp:docPr id="1742201926" name="Straight Connector 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CD82B0E" id="Straight Connector 1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" strokecolor="black [3200]" strokeweight="1.5pt">
                <v:stroke joinstyle="miter"/>
                <w10:anchorlock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824"/>
        <w:gridCol w:w="3410"/>
      </w:tblGrid>
      <w:tr w:rsidR="00F96B15" w14:paraId="69C44E69" w14:textId="77777777" w:rsidTr="00FA644A">
        <w:tc>
          <w:tcPr>
            <w:tcW w:w="3116" w:type="dxa"/>
            <w:vAlign w:val="center"/>
          </w:tcPr>
          <w:p w14:paraId="1429E953" w14:textId="77777777" w:rsidR="00F96B15" w:rsidRDefault="00F96B15" w:rsidP="00F96B15">
            <w:pPr>
              <w:jc w:val="center"/>
            </w:pPr>
            <w:r>
              <w:t>Assignment</w:t>
            </w:r>
          </w:p>
          <w:p w14:paraId="26E8E028" w14:textId="77777777" w:rsidR="00F96B15" w:rsidRDefault="00F96B15" w:rsidP="00F96B15">
            <w:pPr>
              <w:jc w:val="center"/>
            </w:pPr>
            <w:r>
              <w:t>Tutorial Video</w:t>
            </w:r>
          </w:p>
        </w:tc>
        <w:tc>
          <w:tcPr>
            <w:tcW w:w="2824" w:type="dxa"/>
            <w:vAlign w:val="center"/>
          </w:tcPr>
          <w:p w14:paraId="4EEC318D" w14:textId="454783FF" w:rsidR="00F96B15" w:rsidRDefault="00E83D63" w:rsidP="00F96B15">
            <w:pPr>
              <w:jc w:val="center"/>
            </w:pPr>
            <w:r>
              <w:t>Document Link</w:t>
            </w:r>
          </w:p>
        </w:tc>
        <w:tc>
          <w:tcPr>
            <w:tcW w:w="3410" w:type="dxa"/>
            <w:vAlign w:val="center"/>
          </w:tcPr>
          <w:p w14:paraId="5635D1F4" w14:textId="77777777" w:rsidR="00F96B15" w:rsidRDefault="00F96B15" w:rsidP="00F96B15">
            <w:pPr>
              <w:jc w:val="center"/>
            </w:pPr>
            <w:r>
              <w:t>Other Relevant links</w:t>
            </w:r>
          </w:p>
        </w:tc>
      </w:tr>
      <w:tr w:rsidR="00F96B15" w14:paraId="672FF33E" w14:textId="77777777" w:rsidTr="00FA644A">
        <w:tc>
          <w:tcPr>
            <w:tcW w:w="3116" w:type="dxa"/>
            <w:vAlign w:val="center"/>
          </w:tcPr>
          <w:p w14:paraId="2B010B01" w14:textId="77777777" w:rsidR="00F96B15" w:rsidRDefault="00F96B15" w:rsidP="00F96B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085588" wp14:editId="742FF4A4">
                  <wp:extent cx="914400" cy="914400"/>
                  <wp:effectExtent l="0" t="0" r="0" b="0"/>
                  <wp:docPr id="1097612943" name="Graphic 1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612943" name="Graphic 13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4" w:type="dxa"/>
            <w:vAlign w:val="center"/>
          </w:tcPr>
          <w:p w14:paraId="620FFEAD" w14:textId="77777777" w:rsidR="00F96B15" w:rsidRDefault="00F96B15" w:rsidP="00F96B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B2B4D5" wp14:editId="39ACD720">
                  <wp:extent cx="914400" cy="914400"/>
                  <wp:effectExtent l="0" t="0" r="0" b="0"/>
                  <wp:docPr id="455412596" name="Graphic 14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412596" name="Graphic 14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0" w:type="dxa"/>
            <w:vAlign w:val="center"/>
          </w:tcPr>
          <w:p w14:paraId="1AAA2078" w14:textId="25BC46CB" w:rsidR="00F96B15" w:rsidRDefault="00E83D63" w:rsidP="00F96B15">
            <w:pPr>
              <w:pStyle w:val="ListParagraph"/>
              <w:numPr>
                <w:ilvl w:val="0"/>
                <w:numId w:val="1"/>
              </w:numPr>
            </w:pPr>
            <w:r>
              <w:t>Link 1</w:t>
            </w:r>
          </w:p>
          <w:p w14:paraId="00FECE26" w14:textId="77777777" w:rsidR="00C557C8" w:rsidRDefault="00E83D63" w:rsidP="00F96B15">
            <w:pPr>
              <w:pStyle w:val="ListParagraph"/>
              <w:numPr>
                <w:ilvl w:val="0"/>
                <w:numId w:val="1"/>
              </w:numPr>
            </w:pPr>
            <w:r>
              <w:t>Link 2</w:t>
            </w:r>
          </w:p>
          <w:p w14:paraId="210AFB4E" w14:textId="77777777" w:rsidR="00E83D63" w:rsidRDefault="00E83D63" w:rsidP="00F96B15">
            <w:pPr>
              <w:pStyle w:val="ListParagraph"/>
              <w:numPr>
                <w:ilvl w:val="0"/>
                <w:numId w:val="1"/>
              </w:numPr>
            </w:pPr>
            <w:r>
              <w:t>Link 3</w:t>
            </w:r>
          </w:p>
          <w:p w14:paraId="769A896D" w14:textId="77777777" w:rsidR="00E83D63" w:rsidRDefault="00E83D63" w:rsidP="00F96B15">
            <w:pPr>
              <w:pStyle w:val="ListParagraph"/>
              <w:numPr>
                <w:ilvl w:val="0"/>
                <w:numId w:val="1"/>
              </w:numPr>
            </w:pPr>
            <w:r>
              <w:t>Link 4</w:t>
            </w:r>
          </w:p>
          <w:p w14:paraId="142193CE" w14:textId="5AAA91B9" w:rsidR="00E83D63" w:rsidRDefault="00E83D63" w:rsidP="00F96B15">
            <w:pPr>
              <w:pStyle w:val="ListParagraph"/>
              <w:numPr>
                <w:ilvl w:val="0"/>
                <w:numId w:val="1"/>
              </w:numPr>
            </w:pPr>
            <w:r>
              <w:t>Link 5</w:t>
            </w:r>
          </w:p>
        </w:tc>
      </w:tr>
    </w:tbl>
    <w:p w14:paraId="35936E36" w14:textId="77777777" w:rsidR="00E813C9" w:rsidRDefault="00E813C9">
      <w:r>
        <w:rPr>
          <w:noProof/>
        </w:rPr>
        <mc:AlternateContent>
          <mc:Choice Requires="wps">
            <w:drawing>
              <wp:inline distT="0" distB="0" distL="0" distR="0" wp14:anchorId="4599F5C8" wp14:editId="59707AB7">
                <wp:extent cx="5943600" cy="0"/>
                <wp:effectExtent l="0" t="0" r="0" b="0"/>
                <wp:docPr id="1253757174" name="Straight Connector 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790ED64" id="Straight Connector 1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" strokecolor="black [3200]" strokeweight="1.5pt">
                <v:stroke joinstyle="miter"/>
                <w10:anchorlock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813C9" w14:paraId="06AE39BE" w14:textId="77777777" w:rsidTr="00FC2DAB">
        <w:tc>
          <w:tcPr>
            <w:tcW w:w="9350" w:type="dxa"/>
          </w:tcPr>
          <w:p w14:paraId="73F7DB8A" w14:textId="77777777" w:rsidR="00E813C9" w:rsidRPr="006834DA" w:rsidRDefault="006834DA" w:rsidP="000668C7">
            <w:pPr>
              <w:pStyle w:val="MFETHeading2"/>
              <w:rPr>
                <w:b/>
              </w:rPr>
            </w:pPr>
            <w:r w:rsidRPr="006834DA">
              <w:rPr>
                <w:b/>
              </w:rPr>
              <w:t>LEARNING OBJECTIVES:</w:t>
            </w:r>
          </w:p>
        </w:tc>
      </w:tr>
      <w:tr w:rsidR="00E813C9" w14:paraId="5A25EA79" w14:textId="77777777" w:rsidTr="00FC2DAB">
        <w:tc>
          <w:tcPr>
            <w:tcW w:w="9350" w:type="dxa"/>
          </w:tcPr>
          <w:p w14:paraId="64E9E432" w14:textId="77777777" w:rsidR="0036626F" w:rsidRDefault="0036626F" w:rsidP="006834DA">
            <w:pPr>
              <w:numPr>
                <w:ilvl w:val="0"/>
                <w:numId w:val="32"/>
              </w:numPr>
              <w:ind w:left="790"/>
            </w:pPr>
            <w:r>
              <w:t>Objective 1</w:t>
            </w:r>
          </w:p>
          <w:p w14:paraId="7BE43883" w14:textId="77777777" w:rsidR="00E813C9" w:rsidRDefault="0036626F" w:rsidP="006834DA">
            <w:pPr>
              <w:numPr>
                <w:ilvl w:val="0"/>
                <w:numId w:val="32"/>
              </w:numPr>
              <w:ind w:left="790"/>
            </w:pPr>
            <w:r>
              <w:t>Objective 2</w:t>
            </w:r>
            <w:r w:rsidR="006834DA" w:rsidRPr="006834DA">
              <w:t> </w:t>
            </w:r>
          </w:p>
          <w:p w14:paraId="7D58FE6F" w14:textId="77777777" w:rsidR="00C557C8" w:rsidRDefault="00C557C8" w:rsidP="006834DA">
            <w:pPr>
              <w:numPr>
                <w:ilvl w:val="0"/>
                <w:numId w:val="32"/>
              </w:numPr>
              <w:ind w:left="790"/>
            </w:pPr>
            <w:r>
              <w:t>Objective 3</w:t>
            </w:r>
          </w:p>
        </w:tc>
      </w:tr>
    </w:tbl>
    <w:p w14:paraId="7BA1116D" w14:textId="77777777" w:rsidR="00F96B15" w:rsidRDefault="006467C5">
      <w:r>
        <w:rPr>
          <w:noProof/>
        </w:rPr>
        <mc:AlternateContent>
          <mc:Choice Requires="wps">
            <w:drawing>
              <wp:inline distT="0" distB="0" distL="0" distR="0" wp14:anchorId="7F2B4C0D" wp14:editId="3F04367E">
                <wp:extent cx="5943600" cy="0"/>
                <wp:effectExtent l="0" t="0" r="0" b="0"/>
                <wp:docPr id="208735859" name="Straight Connector 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36D5F56" id="Straight Connector 1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" strokecolor="black [3200]" strokeweight="1.5pt">
                <v:stroke joinstyle="miter"/>
                <w10:anchorlock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467C5" w14:paraId="75DFCD66" w14:textId="77777777" w:rsidTr="00FC2DAB">
        <w:tc>
          <w:tcPr>
            <w:tcW w:w="9350" w:type="dxa"/>
          </w:tcPr>
          <w:p w14:paraId="6D266AE5" w14:textId="77777777" w:rsidR="006467C5" w:rsidRPr="00F50439" w:rsidRDefault="006834DA" w:rsidP="00F50439">
            <w:pPr>
              <w:pStyle w:val="MFETHeading2"/>
              <w:rPr>
                <w:b/>
                <w:bCs w:val="0"/>
              </w:rPr>
            </w:pPr>
            <w:r w:rsidRPr="00F50439">
              <w:rPr>
                <w:b/>
                <w:bCs w:val="0"/>
              </w:rPr>
              <w:t>WHAT YOU WILL DO:</w:t>
            </w:r>
          </w:p>
        </w:tc>
      </w:tr>
      <w:tr w:rsidR="006467C5" w14:paraId="3274CB07" w14:textId="77777777" w:rsidTr="00FC2DAB">
        <w:tc>
          <w:tcPr>
            <w:tcW w:w="9350" w:type="dxa"/>
          </w:tcPr>
          <w:p w14:paraId="25D7A5C9" w14:textId="334557BF" w:rsidR="00B83C88" w:rsidRDefault="00E83D63" w:rsidP="00B83C88">
            <w:pPr>
              <w:pStyle w:val="ListParagraph"/>
              <w:numPr>
                <w:ilvl w:val="0"/>
                <w:numId w:val="33"/>
              </w:numPr>
            </w:pPr>
            <w:r>
              <w:t>Step 1</w:t>
            </w:r>
          </w:p>
          <w:p w14:paraId="5CFFE0DE" w14:textId="6EE7F3F8" w:rsidR="00B83C88" w:rsidRDefault="00E83D63" w:rsidP="00B83C88">
            <w:pPr>
              <w:pStyle w:val="ListParagraph"/>
              <w:numPr>
                <w:ilvl w:val="0"/>
                <w:numId w:val="33"/>
              </w:numPr>
            </w:pPr>
            <w:r>
              <w:t>Step 2</w:t>
            </w:r>
          </w:p>
          <w:p w14:paraId="5F627E1C" w14:textId="7B83F55A" w:rsidR="00B83C88" w:rsidRDefault="00B83C88" w:rsidP="00B83C88">
            <w:pPr>
              <w:pStyle w:val="ListParagraph"/>
              <w:numPr>
                <w:ilvl w:val="0"/>
                <w:numId w:val="33"/>
              </w:numPr>
            </w:pPr>
            <w:r>
              <w:t xml:space="preserve">Complete </w:t>
            </w:r>
            <w:r w:rsidRPr="00801A59">
              <w:rPr>
                <w:b/>
                <w:bCs/>
              </w:rPr>
              <w:t xml:space="preserve">Tutorial </w:t>
            </w:r>
            <w:r w:rsidRPr="00801A59">
              <w:rPr>
                <w:b/>
                <w:bCs/>
                <w:color w:val="EE0000"/>
              </w:rPr>
              <w:t xml:space="preserve">X </w:t>
            </w:r>
            <w:r w:rsidRPr="00801A59">
              <w:rPr>
                <w:b/>
                <w:bCs/>
              </w:rPr>
              <w:t>(</w:t>
            </w:r>
            <w:r w:rsidR="00C67EF0" w:rsidRPr="00801A59">
              <w:rPr>
                <w:b/>
                <w:bCs/>
                <w:color w:val="EE0000"/>
              </w:rPr>
              <w:t>ASSIGNMENT NAME</w:t>
            </w:r>
            <w:r w:rsidRPr="00801A59">
              <w:rPr>
                <w:b/>
                <w:bCs/>
              </w:rPr>
              <w:t>)</w:t>
            </w:r>
            <w:r>
              <w:t xml:space="preserve"> from the textbook</w:t>
            </w:r>
          </w:p>
          <w:p w14:paraId="608CF3BA" w14:textId="495A4325" w:rsidR="00B83C88" w:rsidRDefault="00E83D63" w:rsidP="00B83C88">
            <w:pPr>
              <w:pStyle w:val="ListParagraph"/>
              <w:numPr>
                <w:ilvl w:val="1"/>
                <w:numId w:val="33"/>
              </w:numPr>
              <w:ind w:left="1510"/>
            </w:pPr>
            <w:r>
              <w:t>Step 3a</w:t>
            </w:r>
          </w:p>
          <w:p w14:paraId="1A6F1491" w14:textId="749378F3" w:rsidR="00132E66" w:rsidRDefault="00E83D63" w:rsidP="00B83C88">
            <w:pPr>
              <w:pStyle w:val="ListParagraph"/>
              <w:numPr>
                <w:ilvl w:val="1"/>
                <w:numId w:val="33"/>
              </w:numPr>
              <w:ind w:left="1510"/>
            </w:pPr>
            <w:r>
              <w:t>Step 3b</w:t>
            </w:r>
          </w:p>
        </w:tc>
      </w:tr>
    </w:tbl>
    <w:p w14:paraId="459DA8E7" w14:textId="77777777" w:rsidR="006467C5" w:rsidRDefault="006467C5">
      <w:r>
        <w:rPr>
          <w:noProof/>
        </w:rPr>
        <mc:AlternateContent>
          <mc:Choice Requires="wps">
            <w:drawing>
              <wp:inline distT="0" distB="0" distL="0" distR="0" wp14:anchorId="2FDE1762" wp14:editId="0B2C72A0">
                <wp:extent cx="5943600" cy="0"/>
                <wp:effectExtent l="0" t="0" r="0" b="0"/>
                <wp:docPr id="1507740598" name="Straight Connector 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910EFCC" id="Straight Connector 1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" strokecolor="black [3200]" strokeweight="1.5pt">
                <v:stroke joinstyle="miter"/>
                <w10:anchorlock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467C5" w14:paraId="6EC031AE" w14:textId="77777777" w:rsidTr="00FC2DAB">
        <w:tc>
          <w:tcPr>
            <w:tcW w:w="9350" w:type="dxa"/>
          </w:tcPr>
          <w:p w14:paraId="4C658C32" w14:textId="77777777" w:rsidR="006467C5" w:rsidRPr="00F50439" w:rsidRDefault="006834DA" w:rsidP="00F50439">
            <w:pPr>
              <w:pStyle w:val="MFETHeading2"/>
              <w:rPr>
                <w:b/>
                <w:bCs w:val="0"/>
              </w:rPr>
            </w:pPr>
            <w:r w:rsidRPr="00F50439">
              <w:rPr>
                <w:b/>
                <w:bCs w:val="0"/>
              </w:rPr>
              <w:t>SUBMISSION PROCESS:</w:t>
            </w:r>
          </w:p>
        </w:tc>
      </w:tr>
      <w:tr w:rsidR="006467C5" w14:paraId="64150C08" w14:textId="77777777" w:rsidTr="00FC2DAB">
        <w:tc>
          <w:tcPr>
            <w:tcW w:w="9350" w:type="dxa"/>
          </w:tcPr>
          <w:p w14:paraId="687E35BB" w14:textId="77777777" w:rsidR="006467C5" w:rsidRDefault="00E83D63" w:rsidP="00E83D63">
            <w:pPr>
              <w:pStyle w:val="ListParagraph"/>
              <w:numPr>
                <w:ilvl w:val="0"/>
                <w:numId w:val="21"/>
              </w:numPr>
            </w:pPr>
            <w:r>
              <w:t>Step 1</w:t>
            </w:r>
          </w:p>
          <w:p w14:paraId="12DDFDCF" w14:textId="77777777" w:rsidR="00E83D63" w:rsidRDefault="00E83D63" w:rsidP="00E83D63">
            <w:pPr>
              <w:pStyle w:val="ListParagraph"/>
              <w:numPr>
                <w:ilvl w:val="0"/>
                <w:numId w:val="21"/>
              </w:numPr>
            </w:pPr>
            <w:r>
              <w:t>Step 2</w:t>
            </w:r>
          </w:p>
          <w:p w14:paraId="0AEA138E" w14:textId="77777777" w:rsidR="00E83D63" w:rsidRDefault="00E83D63" w:rsidP="00E83D63">
            <w:pPr>
              <w:pStyle w:val="ListParagraph"/>
              <w:numPr>
                <w:ilvl w:val="0"/>
                <w:numId w:val="21"/>
              </w:numPr>
            </w:pPr>
            <w:r>
              <w:t>Step 3</w:t>
            </w:r>
          </w:p>
          <w:p w14:paraId="19977FF8" w14:textId="1E9852F2" w:rsidR="00E83D63" w:rsidRDefault="00E83D63" w:rsidP="00E83D63">
            <w:pPr>
              <w:pStyle w:val="ListParagraph"/>
              <w:numPr>
                <w:ilvl w:val="0"/>
                <w:numId w:val="21"/>
              </w:numPr>
            </w:pPr>
            <w:r>
              <w:t>Step 4</w:t>
            </w:r>
          </w:p>
        </w:tc>
      </w:tr>
    </w:tbl>
    <w:p w14:paraId="167B7EED" w14:textId="4B1EAF04" w:rsidR="006467C5" w:rsidRDefault="006467C5">
      <w:r>
        <w:rPr>
          <w:noProof/>
        </w:rPr>
        <mc:AlternateContent>
          <mc:Choice Requires="wps">
            <w:drawing>
              <wp:inline distT="0" distB="0" distL="0" distR="0" wp14:anchorId="69C3652B" wp14:editId="0D9BBBF7">
                <wp:extent cx="5943600" cy="0"/>
                <wp:effectExtent l="0" t="0" r="0" b="0"/>
                <wp:docPr id="744149382" name="Straight Connector 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037D33F" id="Straight Connector 1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" strokecolor="black [3200]" strokeweight="1.5pt">
                <v:stroke joinstyle="miter"/>
                <w10:anchorlock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467C5" w14:paraId="7BFA3D79" w14:textId="77777777" w:rsidTr="003948D6">
        <w:tc>
          <w:tcPr>
            <w:tcW w:w="9350" w:type="dxa"/>
          </w:tcPr>
          <w:p w14:paraId="144890DC" w14:textId="77777777" w:rsidR="002F6CA8" w:rsidRDefault="002F6CA8" w:rsidP="00F50439">
            <w:pPr>
              <w:pStyle w:val="MFETHeading2"/>
              <w:rPr>
                <w:b/>
                <w:bCs w:val="0"/>
              </w:rPr>
            </w:pPr>
          </w:p>
          <w:p w14:paraId="1AC112C8" w14:textId="326CD588" w:rsidR="006467C5" w:rsidRPr="00F50439" w:rsidRDefault="006834DA" w:rsidP="00F50439">
            <w:pPr>
              <w:pStyle w:val="MFETHeading2"/>
              <w:rPr>
                <w:b/>
                <w:bCs w:val="0"/>
              </w:rPr>
            </w:pPr>
            <w:r w:rsidRPr="00F50439">
              <w:rPr>
                <w:b/>
                <w:bCs w:val="0"/>
              </w:rPr>
              <w:t>GRADING CRITERIA (RUBRIC):</w:t>
            </w:r>
          </w:p>
        </w:tc>
      </w:tr>
      <w:tr w:rsidR="006467C5" w14:paraId="1DCEDC51" w14:textId="77777777" w:rsidTr="003948D6">
        <w:tc>
          <w:tcPr>
            <w:tcW w:w="9350" w:type="dxa"/>
          </w:tcPr>
          <w:p w14:paraId="4A153B59" w14:textId="77777777" w:rsidR="006467C5" w:rsidRDefault="006467C5" w:rsidP="00020DCF"/>
          <w:tbl>
            <w:tblPr>
              <w:tblW w:w="9128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67"/>
              <w:gridCol w:w="7861"/>
            </w:tblGrid>
            <w:tr w:rsidR="00D54141" w:rsidRPr="00D54141" w14:paraId="1234A09F" w14:textId="77777777" w:rsidTr="002F6CA8">
              <w:trPr>
                <w:trHeight w:val="300"/>
              </w:trPr>
              <w:tc>
                <w:tcPr>
                  <w:tcW w:w="12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B92B0DB" w14:textId="77777777" w:rsidR="00D54141" w:rsidRPr="00D54141" w:rsidRDefault="00D54141" w:rsidP="00D54141">
                  <w:pPr>
                    <w:spacing w:after="0" w:line="240" w:lineRule="auto"/>
                    <w:jc w:val="center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Points</w:t>
                  </w:r>
                  <w:r w:rsidRPr="00D54141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  </w:t>
                  </w:r>
                </w:p>
              </w:tc>
              <w:tc>
                <w:tcPr>
                  <w:tcW w:w="786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5978E23" w14:textId="77777777" w:rsidR="00D54141" w:rsidRPr="00D54141" w:rsidRDefault="00D54141" w:rsidP="00D54141">
                  <w:pPr>
                    <w:spacing w:after="0" w:line="240" w:lineRule="auto"/>
                    <w:ind w:left="75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Criteria</w:t>
                  </w:r>
                  <w:r w:rsidRPr="00D54141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  </w:t>
                  </w:r>
                </w:p>
              </w:tc>
            </w:tr>
            <w:tr w:rsidR="00D54141" w:rsidRPr="00D54141" w14:paraId="008939F2" w14:textId="77777777" w:rsidTr="002F6CA8">
              <w:trPr>
                <w:trHeight w:val="300"/>
              </w:trPr>
              <w:tc>
                <w:tcPr>
                  <w:tcW w:w="12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802A751" w14:textId="77777777" w:rsidR="00D54141" w:rsidRPr="00D54141" w:rsidRDefault="00D54141" w:rsidP="00D54141">
                  <w:pPr>
                    <w:spacing w:after="0" w:line="240" w:lineRule="auto"/>
                    <w:jc w:val="center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  <w:p w14:paraId="68D980B3" w14:textId="77777777" w:rsidR="00D54141" w:rsidRPr="00D54141" w:rsidRDefault="00D54141" w:rsidP="00D54141">
                  <w:pPr>
                    <w:spacing w:after="0" w:line="240" w:lineRule="auto"/>
                    <w:jc w:val="center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30</w:t>
                  </w:r>
                  <w:r w:rsidRPr="00D54141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 </w:t>
                  </w:r>
                </w:p>
              </w:tc>
              <w:tc>
                <w:tcPr>
                  <w:tcW w:w="786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B2B4EA8" w14:textId="77777777" w:rsidR="00D54141" w:rsidRPr="00D54141" w:rsidRDefault="00D54141" w:rsidP="00D5414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  </w:t>
                  </w:r>
                </w:p>
                <w:p w14:paraId="477577FF" w14:textId="30472DD8" w:rsidR="00D54141" w:rsidRPr="00D54141" w:rsidRDefault="002F6CA8" w:rsidP="00D54141">
                  <w:pPr>
                    <w:spacing w:after="0" w:line="240" w:lineRule="auto"/>
                    <w:ind w:left="75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MAJOR RUBRIC ITEM 1</w:t>
                  </w:r>
                  <w:r w:rsidR="00D54141" w:rsidRPr="00D54141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 </w:t>
                  </w:r>
                </w:p>
              </w:tc>
            </w:tr>
            <w:tr w:rsidR="00D54141" w:rsidRPr="00D54141" w14:paraId="059FC10A" w14:textId="77777777" w:rsidTr="002F6CA8">
              <w:trPr>
                <w:trHeight w:val="300"/>
              </w:trPr>
              <w:tc>
                <w:tcPr>
                  <w:tcW w:w="12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B80B742" w14:textId="77777777" w:rsidR="00D54141" w:rsidRPr="00D54141" w:rsidRDefault="00D54141" w:rsidP="00D54141">
                  <w:pPr>
                    <w:spacing w:after="0" w:line="240" w:lineRule="auto"/>
                    <w:jc w:val="center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30 </w:t>
                  </w:r>
                </w:p>
              </w:tc>
              <w:tc>
                <w:tcPr>
                  <w:tcW w:w="786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4031741" w14:textId="4028F265" w:rsidR="00D54141" w:rsidRPr="00D54141" w:rsidRDefault="002F6CA8" w:rsidP="00D54141">
                  <w:pPr>
                    <w:spacing w:after="0" w:line="240" w:lineRule="auto"/>
                    <w:ind w:left="720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Sub-rubric item 1</w:t>
                  </w:r>
                </w:p>
              </w:tc>
            </w:tr>
            <w:tr w:rsidR="00D54141" w:rsidRPr="00D54141" w14:paraId="6E3AFA1A" w14:textId="77777777" w:rsidTr="002F6CA8">
              <w:trPr>
                <w:trHeight w:val="300"/>
              </w:trPr>
              <w:tc>
                <w:tcPr>
                  <w:tcW w:w="12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CBD631A" w14:textId="77777777" w:rsidR="00D54141" w:rsidRPr="00D54141" w:rsidRDefault="00D54141" w:rsidP="00D54141">
                  <w:pPr>
                    <w:spacing w:after="0" w:line="240" w:lineRule="auto"/>
                    <w:jc w:val="center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786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88FC30F" w14:textId="77777777" w:rsidR="00D54141" w:rsidRPr="00D54141" w:rsidRDefault="00D54141" w:rsidP="00D54141">
                  <w:pPr>
                    <w:spacing w:after="0" w:line="240" w:lineRule="auto"/>
                    <w:ind w:left="420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  </w:t>
                  </w:r>
                </w:p>
              </w:tc>
            </w:tr>
            <w:tr w:rsidR="00D54141" w:rsidRPr="00D54141" w14:paraId="5E4F4E75" w14:textId="77777777" w:rsidTr="002F6CA8">
              <w:trPr>
                <w:trHeight w:val="300"/>
              </w:trPr>
              <w:tc>
                <w:tcPr>
                  <w:tcW w:w="12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799A79C" w14:textId="77777777" w:rsidR="00D54141" w:rsidRPr="00D54141" w:rsidRDefault="00D54141" w:rsidP="00D54141">
                  <w:pPr>
                    <w:spacing w:after="0" w:line="240" w:lineRule="auto"/>
                    <w:jc w:val="center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  <w:p w14:paraId="0CC008BB" w14:textId="77777777" w:rsidR="00D54141" w:rsidRPr="00D54141" w:rsidRDefault="00D54141" w:rsidP="00D54141">
                  <w:pPr>
                    <w:spacing w:after="0" w:line="240" w:lineRule="auto"/>
                    <w:jc w:val="center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70</w:t>
                  </w:r>
                  <w:r w:rsidRPr="00D54141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 </w:t>
                  </w:r>
                </w:p>
              </w:tc>
              <w:tc>
                <w:tcPr>
                  <w:tcW w:w="786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E1BA77B" w14:textId="77777777" w:rsidR="00D54141" w:rsidRPr="00D54141" w:rsidRDefault="00D54141" w:rsidP="00D5414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  </w:t>
                  </w:r>
                </w:p>
                <w:p w14:paraId="45F4E057" w14:textId="2D717583" w:rsidR="00D54141" w:rsidRPr="00D54141" w:rsidRDefault="002F6CA8" w:rsidP="00D54141">
                  <w:pPr>
                    <w:spacing w:after="0" w:line="240" w:lineRule="auto"/>
                    <w:ind w:left="75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EE0000"/>
                      <w:kern w:val="0"/>
                      <w:shd w:val="clear" w:color="auto" w:fill="FFFF00"/>
                      <w14:ligatures w14:val="none"/>
                    </w:rPr>
                    <w:t xml:space="preserve">MAJOR RUBRIC ITEM 2 </w:t>
                  </w:r>
                </w:p>
              </w:tc>
            </w:tr>
            <w:tr w:rsidR="00D54141" w:rsidRPr="00D54141" w14:paraId="6E32AAA2" w14:textId="77777777" w:rsidTr="002F6CA8">
              <w:trPr>
                <w:trHeight w:val="300"/>
              </w:trPr>
              <w:tc>
                <w:tcPr>
                  <w:tcW w:w="12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381CB14" w14:textId="77777777" w:rsidR="00D54141" w:rsidRPr="00D54141" w:rsidRDefault="00D54141" w:rsidP="00D54141">
                  <w:pPr>
                    <w:spacing w:after="0" w:line="240" w:lineRule="auto"/>
                    <w:jc w:val="center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Segoe UI" w:eastAsia="Times New Roman" w:hAnsi="Segoe UI" w:cs="Segoe UI"/>
                      <w:kern w:val="0"/>
                      <w14:ligatures w14:val="none"/>
                    </w:rPr>
                    <w:t>5 </w:t>
                  </w:r>
                </w:p>
              </w:tc>
              <w:tc>
                <w:tcPr>
                  <w:tcW w:w="786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558794F" w14:textId="79610A35" w:rsidR="00D54141" w:rsidRPr="00D54141" w:rsidRDefault="002F6CA8" w:rsidP="00D54141">
                  <w:pPr>
                    <w:spacing w:after="0" w:line="240" w:lineRule="auto"/>
                    <w:ind w:left="705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Sub-rubric item 1</w:t>
                  </w:r>
                </w:p>
              </w:tc>
            </w:tr>
            <w:tr w:rsidR="00D54141" w:rsidRPr="00D54141" w14:paraId="578754D3" w14:textId="77777777" w:rsidTr="002F6CA8">
              <w:trPr>
                <w:trHeight w:val="300"/>
              </w:trPr>
              <w:tc>
                <w:tcPr>
                  <w:tcW w:w="12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8C8E803" w14:textId="1454DF3F" w:rsidR="00D54141" w:rsidRPr="00D54141" w:rsidRDefault="002F6CA8" w:rsidP="00D54141">
                  <w:pPr>
                    <w:spacing w:after="0" w:line="240" w:lineRule="auto"/>
                    <w:jc w:val="center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Segoe UI" w:eastAsia="Times New Roman" w:hAnsi="Segoe UI" w:cs="Segoe UI"/>
                      <w:kern w:val="0"/>
                      <w14:ligatures w14:val="none"/>
                    </w:rPr>
                    <w:t>1</w:t>
                  </w:r>
                  <w:r w:rsidR="00D54141" w:rsidRPr="00D54141">
                    <w:rPr>
                      <w:rFonts w:ascii="Segoe UI" w:eastAsia="Times New Roman" w:hAnsi="Segoe UI" w:cs="Segoe UI"/>
                      <w:kern w:val="0"/>
                      <w14:ligatures w14:val="none"/>
                    </w:rPr>
                    <w:t>0 </w:t>
                  </w:r>
                </w:p>
              </w:tc>
              <w:tc>
                <w:tcPr>
                  <w:tcW w:w="786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E7988F1" w14:textId="149DE025" w:rsidR="00D54141" w:rsidRPr="00D54141" w:rsidRDefault="002F6CA8" w:rsidP="00D54141">
                  <w:pPr>
                    <w:spacing w:after="0" w:line="240" w:lineRule="auto"/>
                    <w:ind w:left="720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Sub-rubric item 2</w:t>
                  </w:r>
                </w:p>
              </w:tc>
            </w:tr>
            <w:tr w:rsidR="00D54141" w:rsidRPr="00D54141" w14:paraId="6523CC4F" w14:textId="77777777" w:rsidTr="002F6CA8">
              <w:trPr>
                <w:trHeight w:val="300"/>
              </w:trPr>
              <w:tc>
                <w:tcPr>
                  <w:tcW w:w="12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DCE033B" w14:textId="77777777" w:rsidR="00D54141" w:rsidRPr="00D54141" w:rsidRDefault="00D54141" w:rsidP="00D54141">
                  <w:pPr>
                    <w:spacing w:after="0" w:line="240" w:lineRule="auto"/>
                    <w:jc w:val="center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Segoe UI" w:eastAsia="Times New Roman" w:hAnsi="Segoe UI" w:cs="Segoe UI"/>
                      <w:kern w:val="0"/>
                      <w14:ligatures w14:val="none"/>
                    </w:rPr>
                    <w:t>10 </w:t>
                  </w:r>
                </w:p>
              </w:tc>
              <w:tc>
                <w:tcPr>
                  <w:tcW w:w="786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CBC0BF6" w14:textId="3C21C4D9" w:rsidR="00D54141" w:rsidRPr="00D54141" w:rsidRDefault="002F6CA8" w:rsidP="00D54141">
                  <w:pPr>
                    <w:spacing w:after="0" w:line="240" w:lineRule="auto"/>
                    <w:ind w:left="720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Sub-rubric item 3</w:t>
                  </w:r>
                </w:p>
              </w:tc>
            </w:tr>
            <w:tr w:rsidR="00D54141" w:rsidRPr="00D54141" w14:paraId="0D4390D3" w14:textId="77777777" w:rsidTr="002F6CA8">
              <w:trPr>
                <w:trHeight w:val="300"/>
              </w:trPr>
              <w:tc>
                <w:tcPr>
                  <w:tcW w:w="12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961DAC7" w14:textId="77777777" w:rsidR="00D54141" w:rsidRPr="00D54141" w:rsidRDefault="00D54141" w:rsidP="00D54141">
                  <w:pPr>
                    <w:spacing w:after="0" w:line="240" w:lineRule="auto"/>
                    <w:jc w:val="center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Segoe UI" w:eastAsia="Times New Roman" w:hAnsi="Segoe UI" w:cs="Segoe UI"/>
                      <w:kern w:val="0"/>
                      <w14:ligatures w14:val="none"/>
                    </w:rPr>
                    <w:t>10 </w:t>
                  </w:r>
                </w:p>
              </w:tc>
              <w:tc>
                <w:tcPr>
                  <w:tcW w:w="786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CD89E74" w14:textId="26807A8C" w:rsidR="00D54141" w:rsidRPr="00D54141" w:rsidRDefault="002F6CA8" w:rsidP="00D54141">
                  <w:pPr>
                    <w:spacing w:after="0" w:line="240" w:lineRule="auto"/>
                    <w:ind w:left="720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Sub-rubric item 4</w:t>
                  </w:r>
                </w:p>
              </w:tc>
            </w:tr>
            <w:tr w:rsidR="002F6CA8" w:rsidRPr="00D54141" w14:paraId="43123A52" w14:textId="77777777" w:rsidTr="002F6CA8">
              <w:trPr>
                <w:trHeight w:val="300"/>
              </w:trPr>
              <w:tc>
                <w:tcPr>
                  <w:tcW w:w="12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29C9D299" w14:textId="4F5348C5" w:rsidR="002F6CA8" w:rsidRPr="00D54141" w:rsidRDefault="002F6CA8" w:rsidP="002F6CA8">
                  <w:pPr>
                    <w:spacing w:after="0" w:line="240" w:lineRule="auto"/>
                    <w:jc w:val="center"/>
                    <w:textAlignment w:val="baseline"/>
                    <w:rPr>
                      <w:rFonts w:ascii="Segoe UI" w:eastAsia="Times New Roman" w:hAnsi="Segoe UI" w:cs="Segoe UI"/>
                      <w:kern w:val="0"/>
                      <w14:ligatures w14:val="none"/>
                    </w:rPr>
                  </w:pPr>
                  <w:r w:rsidRPr="00D54141">
                    <w:rPr>
                      <w:rFonts w:ascii="Segoe UI" w:eastAsia="Times New Roman" w:hAnsi="Segoe UI" w:cs="Segoe UI"/>
                      <w:kern w:val="0"/>
                      <w14:ligatures w14:val="none"/>
                    </w:rPr>
                    <w:t>10 </w:t>
                  </w:r>
                </w:p>
              </w:tc>
              <w:tc>
                <w:tcPr>
                  <w:tcW w:w="786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3EA10A3A" w14:textId="060355DC" w:rsidR="002F6CA8" w:rsidRDefault="002F6CA8" w:rsidP="002F6CA8">
                  <w:pPr>
                    <w:spacing w:after="0" w:line="240" w:lineRule="auto"/>
                    <w:ind w:left="720"/>
                    <w:textAlignment w:val="baseline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Sub-rubric item 5</w:t>
                  </w:r>
                </w:p>
              </w:tc>
            </w:tr>
            <w:tr w:rsidR="002F6CA8" w:rsidRPr="00D54141" w14:paraId="41A8BF12" w14:textId="77777777" w:rsidTr="002F6CA8">
              <w:trPr>
                <w:trHeight w:val="300"/>
              </w:trPr>
              <w:tc>
                <w:tcPr>
                  <w:tcW w:w="12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417A978" w14:textId="77777777" w:rsidR="002F6CA8" w:rsidRPr="00D54141" w:rsidRDefault="002F6CA8" w:rsidP="002F6CA8">
                  <w:pPr>
                    <w:spacing w:after="0" w:line="240" w:lineRule="auto"/>
                    <w:jc w:val="center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Segoe UI" w:eastAsia="Times New Roman" w:hAnsi="Segoe UI" w:cs="Segoe UI"/>
                      <w:kern w:val="0"/>
                      <w14:ligatures w14:val="none"/>
                    </w:rPr>
                    <w:t>5 </w:t>
                  </w:r>
                </w:p>
              </w:tc>
              <w:tc>
                <w:tcPr>
                  <w:tcW w:w="786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ACD50FC" w14:textId="5DF21A04" w:rsidR="002F6CA8" w:rsidRPr="00D54141" w:rsidRDefault="002F6CA8" w:rsidP="002F6CA8">
                  <w:pPr>
                    <w:spacing w:after="0" w:line="240" w:lineRule="auto"/>
                    <w:ind w:left="720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Sub-rubric item 6</w:t>
                  </w:r>
                </w:p>
              </w:tc>
            </w:tr>
            <w:tr w:rsidR="002F6CA8" w:rsidRPr="00D54141" w14:paraId="7CE0E663" w14:textId="77777777" w:rsidTr="002F6CA8">
              <w:trPr>
                <w:trHeight w:val="300"/>
              </w:trPr>
              <w:tc>
                <w:tcPr>
                  <w:tcW w:w="12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1B6E21F" w14:textId="77777777" w:rsidR="002F6CA8" w:rsidRPr="00D54141" w:rsidRDefault="002F6CA8" w:rsidP="002F6CA8">
                  <w:pPr>
                    <w:spacing w:after="0" w:line="240" w:lineRule="auto"/>
                    <w:jc w:val="center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Segoe UI" w:eastAsia="Times New Roman" w:hAnsi="Segoe UI" w:cs="Segoe UI"/>
                      <w:kern w:val="0"/>
                      <w14:ligatures w14:val="none"/>
                    </w:rPr>
                    <w:t>5 </w:t>
                  </w:r>
                </w:p>
              </w:tc>
              <w:tc>
                <w:tcPr>
                  <w:tcW w:w="786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00D64CD" w14:textId="5524369B" w:rsidR="002F6CA8" w:rsidRPr="00D54141" w:rsidRDefault="002F6CA8" w:rsidP="002F6CA8">
                  <w:pPr>
                    <w:spacing w:after="0" w:line="240" w:lineRule="auto"/>
                    <w:ind w:left="720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Sub-rubric item 7</w:t>
                  </w:r>
                </w:p>
              </w:tc>
            </w:tr>
            <w:tr w:rsidR="002F6CA8" w:rsidRPr="00D54141" w14:paraId="5033478A" w14:textId="77777777" w:rsidTr="002F6CA8">
              <w:trPr>
                <w:trHeight w:val="300"/>
              </w:trPr>
              <w:tc>
                <w:tcPr>
                  <w:tcW w:w="12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AF3539B" w14:textId="77777777" w:rsidR="002F6CA8" w:rsidRPr="00D54141" w:rsidRDefault="002F6CA8" w:rsidP="002F6CA8">
                  <w:pPr>
                    <w:spacing w:after="0" w:line="240" w:lineRule="auto"/>
                    <w:jc w:val="center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Segoe UI" w:eastAsia="Times New Roman" w:hAnsi="Segoe UI" w:cs="Segoe UI"/>
                      <w:kern w:val="0"/>
                      <w14:ligatures w14:val="none"/>
                    </w:rPr>
                    <w:t>5 </w:t>
                  </w:r>
                </w:p>
              </w:tc>
              <w:tc>
                <w:tcPr>
                  <w:tcW w:w="786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3DB5406" w14:textId="32E7DCAA" w:rsidR="002F6CA8" w:rsidRPr="00D54141" w:rsidRDefault="002F6CA8" w:rsidP="002F6CA8">
                  <w:pPr>
                    <w:spacing w:after="0" w:line="240" w:lineRule="auto"/>
                    <w:ind w:left="720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Sub-rubric item 8</w:t>
                  </w:r>
                </w:p>
              </w:tc>
            </w:tr>
            <w:tr w:rsidR="002F6CA8" w:rsidRPr="00D54141" w14:paraId="5B73313A" w14:textId="77777777" w:rsidTr="002F6CA8">
              <w:trPr>
                <w:trHeight w:val="300"/>
              </w:trPr>
              <w:tc>
                <w:tcPr>
                  <w:tcW w:w="12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A4C5F69" w14:textId="77777777" w:rsidR="002F6CA8" w:rsidRPr="00D54141" w:rsidRDefault="002F6CA8" w:rsidP="002F6CA8">
                  <w:pPr>
                    <w:spacing w:after="0" w:line="240" w:lineRule="auto"/>
                    <w:jc w:val="center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Segoe UI" w:eastAsia="Times New Roman" w:hAnsi="Segoe UI" w:cs="Segoe UI"/>
                      <w:kern w:val="0"/>
                      <w14:ligatures w14:val="none"/>
                    </w:rPr>
                    <w:t>5 </w:t>
                  </w:r>
                </w:p>
              </w:tc>
              <w:tc>
                <w:tcPr>
                  <w:tcW w:w="786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EF516A9" w14:textId="71FC20B3" w:rsidR="002F6CA8" w:rsidRPr="00D54141" w:rsidRDefault="002F6CA8" w:rsidP="002F6CA8">
                  <w:pPr>
                    <w:spacing w:after="0" w:line="240" w:lineRule="auto"/>
                    <w:ind w:left="720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Sub-rubric item 9</w:t>
                  </w:r>
                </w:p>
              </w:tc>
            </w:tr>
            <w:tr w:rsidR="002F6CA8" w:rsidRPr="00D54141" w14:paraId="13810412" w14:textId="77777777" w:rsidTr="002F6CA8">
              <w:trPr>
                <w:trHeight w:val="300"/>
              </w:trPr>
              <w:tc>
                <w:tcPr>
                  <w:tcW w:w="12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D34641F" w14:textId="77777777" w:rsidR="002F6CA8" w:rsidRPr="00D54141" w:rsidRDefault="002F6CA8" w:rsidP="002F6CA8">
                  <w:pPr>
                    <w:spacing w:after="0" w:line="240" w:lineRule="auto"/>
                    <w:jc w:val="center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Segoe UI" w:eastAsia="Times New Roman" w:hAnsi="Segoe UI" w:cs="Segoe UI"/>
                      <w:kern w:val="0"/>
                      <w14:ligatures w14:val="none"/>
                    </w:rPr>
                    <w:t>5 </w:t>
                  </w:r>
                </w:p>
              </w:tc>
              <w:tc>
                <w:tcPr>
                  <w:tcW w:w="786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DF1E23D" w14:textId="0BA4C1FC" w:rsidR="002F6CA8" w:rsidRPr="00D54141" w:rsidRDefault="002F6CA8" w:rsidP="002F6CA8">
                  <w:pPr>
                    <w:spacing w:after="0" w:line="240" w:lineRule="auto"/>
                    <w:ind w:left="720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Sub-rubric item 10</w:t>
                  </w:r>
                </w:p>
              </w:tc>
            </w:tr>
            <w:tr w:rsidR="002F6CA8" w:rsidRPr="00D54141" w14:paraId="6D275DA9" w14:textId="77777777" w:rsidTr="002F6CA8">
              <w:trPr>
                <w:trHeight w:val="300"/>
              </w:trPr>
              <w:tc>
                <w:tcPr>
                  <w:tcW w:w="12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785EC12" w14:textId="77777777" w:rsidR="002F6CA8" w:rsidRPr="00D54141" w:rsidRDefault="002F6CA8" w:rsidP="002F6CA8">
                  <w:pPr>
                    <w:spacing w:after="0" w:line="240" w:lineRule="auto"/>
                    <w:ind w:left="360"/>
                    <w:jc w:val="center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786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7BE5DF5" w14:textId="77777777" w:rsidR="002F6CA8" w:rsidRPr="00D54141" w:rsidRDefault="002F6CA8" w:rsidP="002F6CA8">
                  <w:pPr>
                    <w:spacing w:after="0" w:line="240" w:lineRule="auto"/>
                    <w:ind w:left="360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  </w:t>
                  </w:r>
                </w:p>
              </w:tc>
            </w:tr>
            <w:tr w:rsidR="002F6CA8" w:rsidRPr="00D54141" w14:paraId="29406668" w14:textId="77777777" w:rsidTr="002F6CA8">
              <w:trPr>
                <w:trHeight w:val="300"/>
              </w:trPr>
              <w:tc>
                <w:tcPr>
                  <w:tcW w:w="12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A411E8C" w14:textId="77777777" w:rsidR="002F6CA8" w:rsidRPr="00D54141" w:rsidRDefault="002F6CA8" w:rsidP="002F6CA8">
                  <w:pPr>
                    <w:spacing w:after="0" w:line="240" w:lineRule="auto"/>
                    <w:jc w:val="center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  </w:t>
                  </w:r>
                </w:p>
                <w:p w14:paraId="4F3DA7F7" w14:textId="77777777" w:rsidR="002F6CA8" w:rsidRPr="00D54141" w:rsidRDefault="002F6CA8" w:rsidP="002F6CA8">
                  <w:pPr>
                    <w:spacing w:after="0" w:line="240" w:lineRule="auto"/>
                    <w:jc w:val="center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100</w:t>
                  </w:r>
                  <w:r w:rsidRPr="00D54141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  </w:t>
                  </w:r>
                </w:p>
              </w:tc>
              <w:tc>
                <w:tcPr>
                  <w:tcW w:w="786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B619709" w14:textId="77777777" w:rsidR="002F6CA8" w:rsidRPr="00D54141" w:rsidRDefault="002F6CA8" w:rsidP="002F6CA8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  </w:t>
                  </w:r>
                </w:p>
                <w:p w14:paraId="39EBE1C0" w14:textId="77777777" w:rsidR="002F6CA8" w:rsidRPr="00D54141" w:rsidRDefault="002F6CA8" w:rsidP="002F6CA8">
                  <w:pPr>
                    <w:spacing w:after="0" w:line="240" w:lineRule="auto"/>
                    <w:ind w:left="75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4141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TOTAL</w:t>
                  </w:r>
                  <w:r w:rsidRPr="00D54141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  </w:t>
                  </w:r>
                </w:p>
              </w:tc>
            </w:tr>
          </w:tbl>
          <w:p w14:paraId="26A56D96" w14:textId="77777777" w:rsidR="00D54141" w:rsidRDefault="00D54141" w:rsidP="00D54141">
            <w:pPr>
              <w:rPr>
                <w:b/>
                <w:bCs/>
              </w:rPr>
            </w:pPr>
          </w:p>
          <w:p w14:paraId="01470D1E" w14:textId="70B776F1" w:rsidR="00D54141" w:rsidRDefault="00C4310A" w:rsidP="003948D6">
            <w:pPr>
              <w:jc w:val="center"/>
            </w:pPr>
            <w:r>
              <w:rPr>
                <w:b/>
                <w:bCs/>
                <w:highlight w:val="yellow"/>
              </w:rPr>
              <w:t>IMPORTANT NOTE ABOUT SUBMISSION THAT STUDENTS NEED TO KNOW</w:t>
            </w:r>
            <w:r w:rsidR="00D54141" w:rsidRPr="00D2514A">
              <w:rPr>
                <w:rFonts w:ascii="Arial" w:hAnsi="Arial" w:cs="Arial"/>
                <w:highlight w:val="yellow"/>
              </w:rPr>
              <w:t> </w:t>
            </w:r>
          </w:p>
        </w:tc>
      </w:tr>
    </w:tbl>
    <w:p w14:paraId="23E6CD8B" w14:textId="77777777" w:rsidR="006467C5" w:rsidRDefault="006467C5">
      <w:r>
        <w:rPr>
          <w:noProof/>
        </w:rPr>
        <mc:AlternateContent>
          <mc:Choice Requires="wps">
            <w:drawing>
              <wp:inline distT="0" distB="0" distL="0" distR="0" wp14:anchorId="025AD763" wp14:editId="0B5548E9">
                <wp:extent cx="5943600" cy="0"/>
                <wp:effectExtent l="0" t="0" r="0" b="0"/>
                <wp:docPr id="728477946" name="Straight Connector 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E685278" id="Straight Connector 1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" strokecolor="black [3200]" strokeweight="1.5pt">
                <v:stroke joinstyle="miter"/>
                <w10:anchorlock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467C5" w14:paraId="7E0917DD" w14:textId="77777777" w:rsidTr="00FC2DAB">
        <w:tc>
          <w:tcPr>
            <w:tcW w:w="9350" w:type="dxa"/>
          </w:tcPr>
          <w:p w14:paraId="686822BA" w14:textId="77777777" w:rsidR="006467C5" w:rsidRPr="00F50439" w:rsidRDefault="006834DA" w:rsidP="00F50439">
            <w:pPr>
              <w:pStyle w:val="MFETHeading2"/>
              <w:rPr>
                <w:b/>
                <w:bCs w:val="0"/>
              </w:rPr>
            </w:pPr>
            <w:r w:rsidRPr="00F50439">
              <w:rPr>
                <w:b/>
                <w:bCs w:val="0"/>
              </w:rPr>
              <w:t xml:space="preserve">OTHER RELEVANT </w:t>
            </w:r>
            <w:r w:rsidR="00207394">
              <w:rPr>
                <w:b/>
                <w:bCs w:val="0"/>
              </w:rPr>
              <w:t>INFORMATION</w:t>
            </w:r>
            <w:r w:rsidRPr="00F50439">
              <w:rPr>
                <w:b/>
                <w:bCs w:val="0"/>
              </w:rPr>
              <w:t xml:space="preserve">: </w:t>
            </w:r>
          </w:p>
        </w:tc>
      </w:tr>
      <w:tr w:rsidR="006467C5" w14:paraId="761D27A2" w14:textId="77777777" w:rsidTr="00FC2DAB">
        <w:tc>
          <w:tcPr>
            <w:tcW w:w="9350" w:type="dxa"/>
          </w:tcPr>
          <w:p w14:paraId="1B47BFC4" w14:textId="77777777" w:rsidR="002623E4" w:rsidRPr="002623E4" w:rsidRDefault="002623E4" w:rsidP="002623E4"/>
          <w:p w14:paraId="7F33A29B" w14:textId="01970FDA" w:rsidR="00C4310A" w:rsidRPr="00D2514A" w:rsidRDefault="00C4310A" w:rsidP="00C4310A">
            <w:pPr>
              <w:numPr>
                <w:ilvl w:val="0"/>
                <w:numId w:val="20"/>
              </w:numPr>
              <w:ind w:left="700"/>
            </w:pPr>
            <w:r>
              <w:rPr>
                <w:b/>
                <w:bCs/>
              </w:rPr>
              <w:t>REQUIRED ITEM 1</w:t>
            </w:r>
            <w:r w:rsidRPr="00D2514A">
              <w:rPr>
                <w:b/>
                <w:bCs/>
              </w:rPr>
              <w:t xml:space="preserve"> – </w:t>
            </w:r>
            <w:r>
              <w:rPr>
                <w:b/>
                <w:bCs/>
                <w:color w:val="EE0000"/>
              </w:rPr>
              <w:t>IMPORTANT ITEM 1</w:t>
            </w:r>
            <w:r w:rsidRPr="00C67EF0">
              <w:rPr>
                <w:b/>
                <w:bCs/>
                <w:color w:val="EE0000"/>
              </w:rPr>
              <w:t xml:space="preserve"> </w:t>
            </w:r>
            <w:r>
              <w:rPr>
                <w:b/>
                <w:bCs/>
              </w:rPr>
              <w:t xml:space="preserve">and </w:t>
            </w:r>
            <w:r>
              <w:rPr>
                <w:b/>
                <w:bCs/>
                <w:color w:val="EE0000"/>
              </w:rPr>
              <w:t>IMPORTANT ITEM 2</w:t>
            </w:r>
            <w:r w:rsidRPr="00D2514A">
              <w:rPr>
                <w:color w:val="EE0000"/>
              </w:rPr>
              <w:t> </w:t>
            </w:r>
          </w:p>
          <w:p w14:paraId="24D6844A" w14:textId="7519A4E8" w:rsidR="00C4310A" w:rsidRPr="00D2514A" w:rsidRDefault="00C4310A" w:rsidP="00D2514A">
            <w:pPr>
              <w:numPr>
                <w:ilvl w:val="0"/>
                <w:numId w:val="20"/>
              </w:numPr>
              <w:ind w:left="700"/>
            </w:pPr>
            <w:r>
              <w:t>Item 2</w:t>
            </w:r>
          </w:p>
          <w:p w14:paraId="0A6F7DAA" w14:textId="7BA5E984" w:rsidR="00D2514A" w:rsidRPr="00D2514A" w:rsidRDefault="00C4310A" w:rsidP="00D2514A">
            <w:pPr>
              <w:numPr>
                <w:ilvl w:val="0"/>
                <w:numId w:val="20"/>
              </w:numPr>
              <w:ind w:left="700"/>
            </w:pPr>
            <w:r>
              <w:t>Item 3</w:t>
            </w:r>
          </w:p>
          <w:p w14:paraId="72349CF9" w14:textId="36CD8B60" w:rsidR="00D2514A" w:rsidRPr="00D2514A" w:rsidRDefault="00C4310A" w:rsidP="00D2514A">
            <w:pPr>
              <w:numPr>
                <w:ilvl w:val="1"/>
                <w:numId w:val="20"/>
              </w:numPr>
              <w:ind w:left="1420"/>
            </w:pPr>
            <w:r>
              <w:t>Sub-Item 3a</w:t>
            </w:r>
          </w:p>
          <w:p w14:paraId="677701D4" w14:textId="1695CCE5" w:rsidR="00D2514A" w:rsidRPr="00D2514A" w:rsidRDefault="00C4310A" w:rsidP="00D2514A">
            <w:pPr>
              <w:numPr>
                <w:ilvl w:val="1"/>
                <w:numId w:val="20"/>
              </w:numPr>
              <w:ind w:left="1420"/>
            </w:pPr>
            <w:r>
              <w:t>Sub-Item 3b</w:t>
            </w:r>
          </w:p>
          <w:p w14:paraId="5B8E0824" w14:textId="4BC6C7CE" w:rsidR="00D2514A" w:rsidRPr="00D2514A" w:rsidRDefault="00C4310A" w:rsidP="00D2514A">
            <w:pPr>
              <w:numPr>
                <w:ilvl w:val="1"/>
                <w:numId w:val="20"/>
              </w:numPr>
              <w:ind w:left="1420"/>
            </w:pPr>
            <w:r>
              <w:t>Sub-Item 3c</w:t>
            </w:r>
          </w:p>
          <w:p w14:paraId="4DA52ECF" w14:textId="36DF67E7" w:rsidR="00C4310A" w:rsidRPr="00C4310A" w:rsidRDefault="00C4310A" w:rsidP="00C4310A">
            <w:pPr>
              <w:numPr>
                <w:ilvl w:val="0"/>
                <w:numId w:val="20"/>
              </w:numPr>
              <w:ind w:left="700"/>
            </w:pPr>
            <w:r>
              <w:t>Item 4</w:t>
            </w:r>
            <w:r>
              <w:rPr>
                <w:b/>
                <w:bCs/>
              </w:rPr>
              <w:t xml:space="preserve"> </w:t>
            </w:r>
          </w:p>
          <w:p w14:paraId="68ABB38B" w14:textId="0B9AD334" w:rsidR="00C4310A" w:rsidRDefault="00C4310A" w:rsidP="00C4310A">
            <w:pPr>
              <w:numPr>
                <w:ilvl w:val="0"/>
                <w:numId w:val="20"/>
              </w:numPr>
              <w:ind w:left="700"/>
            </w:pPr>
            <w:r>
              <w:t>Item 5</w:t>
            </w:r>
          </w:p>
          <w:p w14:paraId="1E13D183" w14:textId="09B58C35" w:rsidR="00C4310A" w:rsidRPr="00D2514A" w:rsidRDefault="00C4310A" w:rsidP="00C4310A">
            <w:pPr>
              <w:numPr>
                <w:ilvl w:val="0"/>
                <w:numId w:val="20"/>
              </w:numPr>
              <w:ind w:left="700"/>
            </w:pPr>
            <w:r>
              <w:t>Item 6</w:t>
            </w:r>
          </w:p>
          <w:p w14:paraId="79594549" w14:textId="2076BA1F" w:rsidR="00C4310A" w:rsidRDefault="00C4310A" w:rsidP="00C4310A">
            <w:pPr>
              <w:numPr>
                <w:ilvl w:val="0"/>
                <w:numId w:val="20"/>
              </w:numPr>
              <w:ind w:left="700"/>
            </w:pPr>
            <w:r>
              <w:t>Item 7</w:t>
            </w:r>
          </w:p>
          <w:p w14:paraId="65793618" w14:textId="77777777" w:rsidR="006467C5" w:rsidRDefault="006467C5" w:rsidP="00020DCF"/>
        </w:tc>
      </w:tr>
    </w:tbl>
    <w:p w14:paraId="578667CA" w14:textId="7F435B4D" w:rsidR="006467C5" w:rsidRDefault="00697E32" w:rsidP="00697E32">
      <w:r>
        <w:rPr>
          <w:noProof/>
        </w:rPr>
        <mc:AlternateContent>
          <mc:Choice Requires="wps">
            <w:drawing>
              <wp:inline distT="0" distB="0" distL="0" distR="0" wp14:anchorId="56129919" wp14:editId="3E80D95C">
                <wp:extent cx="5943600" cy="0"/>
                <wp:effectExtent l="0" t="0" r="0" b="0"/>
                <wp:docPr id="807067225" name="Straight Connector 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8A027B4" id="Straight Connector 1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" strokecolor="black [3200]" strokeweight="1.5pt">
                <v:stroke joinstyle="miter"/>
                <w10:anchorlock/>
              </v:line>
            </w:pict>
          </mc:Fallback>
        </mc:AlternateContent>
      </w:r>
    </w:p>
    <w:sectPr w:rsidR="006467C5" w:rsidSect="00547E80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65699" w14:textId="77777777" w:rsidR="005B30ED" w:rsidRDefault="005B30ED" w:rsidP="00547E80">
      <w:pPr>
        <w:spacing w:after="0" w:line="240" w:lineRule="auto"/>
      </w:pPr>
      <w:r>
        <w:separator/>
      </w:r>
    </w:p>
  </w:endnote>
  <w:endnote w:type="continuationSeparator" w:id="0">
    <w:p w14:paraId="5DB4FC61" w14:textId="77777777" w:rsidR="005B30ED" w:rsidRDefault="005B30ED" w:rsidP="00547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9F584" w14:textId="77777777" w:rsidR="005B30ED" w:rsidRDefault="005B30ED" w:rsidP="00547E80">
      <w:pPr>
        <w:spacing w:after="0" w:line="240" w:lineRule="auto"/>
      </w:pPr>
      <w:r>
        <w:separator/>
      </w:r>
    </w:p>
  </w:footnote>
  <w:footnote w:type="continuationSeparator" w:id="0">
    <w:p w14:paraId="138FC89F" w14:textId="77777777" w:rsidR="005B30ED" w:rsidRDefault="005B30ED" w:rsidP="00547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95020" w14:textId="77777777" w:rsidR="00547E80" w:rsidRPr="00547E80" w:rsidRDefault="00547E80" w:rsidP="00547E80">
    <w:pPr>
      <w:pStyle w:val="Header"/>
      <w:jc w:val="right"/>
      <w:rPr>
        <w:sz w:val="22"/>
        <w:szCs w:val="22"/>
      </w:rPr>
    </w:pPr>
    <w:r w:rsidRPr="00547E80">
      <w:rPr>
        <w:noProof/>
        <w:sz w:val="22"/>
        <w:szCs w:val="22"/>
      </w:rPr>
      <w:drawing>
        <wp:anchor distT="0" distB="0" distL="114300" distR="114300" simplePos="0" relativeHeight="251658240" behindDoc="0" locked="0" layoutInCell="1" allowOverlap="1" wp14:anchorId="2734408B" wp14:editId="3916AB0D">
          <wp:simplePos x="0" y="0"/>
          <wp:positionH relativeFrom="column">
            <wp:posOffset>200025</wp:posOffset>
          </wp:positionH>
          <wp:positionV relativeFrom="paragraph">
            <wp:posOffset>0</wp:posOffset>
          </wp:positionV>
          <wp:extent cx="1198880" cy="425450"/>
          <wp:effectExtent l="0" t="0" r="1270" b="0"/>
          <wp:wrapSquare wrapText="bothSides"/>
          <wp:docPr id="1531071973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1071973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98880" cy="425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47E80">
      <w:rPr>
        <w:noProof/>
        <w:sz w:val="22"/>
        <w:szCs w:val="22"/>
      </w:rPr>
      <w:t>ASSIGNMENT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6E"/>
    <w:multiLevelType w:val="multilevel"/>
    <w:tmpl w:val="209E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33C53"/>
    <w:multiLevelType w:val="multilevel"/>
    <w:tmpl w:val="FAA090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1BD5268"/>
    <w:multiLevelType w:val="multilevel"/>
    <w:tmpl w:val="51CC7E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9040813"/>
    <w:multiLevelType w:val="multilevel"/>
    <w:tmpl w:val="EE62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B37A8B"/>
    <w:multiLevelType w:val="multilevel"/>
    <w:tmpl w:val="E0E4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491A3E"/>
    <w:multiLevelType w:val="hybridMultilevel"/>
    <w:tmpl w:val="F3387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B3E58"/>
    <w:multiLevelType w:val="multilevel"/>
    <w:tmpl w:val="D6C4D8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37D585C"/>
    <w:multiLevelType w:val="multilevel"/>
    <w:tmpl w:val="EE54BC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7333E7D"/>
    <w:multiLevelType w:val="multilevel"/>
    <w:tmpl w:val="082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EC33B0"/>
    <w:multiLevelType w:val="multilevel"/>
    <w:tmpl w:val="29C6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265FD3"/>
    <w:multiLevelType w:val="hybridMultilevel"/>
    <w:tmpl w:val="EBF002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2E96D2B"/>
    <w:multiLevelType w:val="multilevel"/>
    <w:tmpl w:val="B8B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585AEE"/>
    <w:multiLevelType w:val="multilevel"/>
    <w:tmpl w:val="2DB8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776268"/>
    <w:multiLevelType w:val="multilevel"/>
    <w:tmpl w:val="0DC46F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E2B35"/>
    <w:multiLevelType w:val="multilevel"/>
    <w:tmpl w:val="9C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9025E2"/>
    <w:multiLevelType w:val="multilevel"/>
    <w:tmpl w:val="34B6B3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393B38BF"/>
    <w:multiLevelType w:val="hybridMultilevel"/>
    <w:tmpl w:val="5268C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827E8F"/>
    <w:multiLevelType w:val="multilevel"/>
    <w:tmpl w:val="F4B2D9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41B204D7"/>
    <w:multiLevelType w:val="multilevel"/>
    <w:tmpl w:val="CB48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F93A5A"/>
    <w:multiLevelType w:val="multilevel"/>
    <w:tmpl w:val="82F0D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46295F4A"/>
    <w:multiLevelType w:val="multilevel"/>
    <w:tmpl w:val="DA429D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4828778D"/>
    <w:multiLevelType w:val="hybridMultilevel"/>
    <w:tmpl w:val="07D24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294DF9"/>
    <w:multiLevelType w:val="multilevel"/>
    <w:tmpl w:val="FED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810F29"/>
    <w:multiLevelType w:val="multilevel"/>
    <w:tmpl w:val="8ED8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C36DC2"/>
    <w:multiLevelType w:val="multilevel"/>
    <w:tmpl w:val="F72C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A7F1681"/>
    <w:multiLevelType w:val="multilevel"/>
    <w:tmpl w:val="138C34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62203CEF"/>
    <w:multiLevelType w:val="multilevel"/>
    <w:tmpl w:val="C1D6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1C681A"/>
    <w:multiLevelType w:val="hybridMultilevel"/>
    <w:tmpl w:val="0D6EB1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712776F"/>
    <w:multiLevelType w:val="multilevel"/>
    <w:tmpl w:val="60B21B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673A7846"/>
    <w:multiLevelType w:val="multilevel"/>
    <w:tmpl w:val="AB58B9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701244A1"/>
    <w:multiLevelType w:val="multilevel"/>
    <w:tmpl w:val="3D80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87F7D52"/>
    <w:multiLevelType w:val="multilevel"/>
    <w:tmpl w:val="1810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AFF5094"/>
    <w:multiLevelType w:val="multilevel"/>
    <w:tmpl w:val="FBF2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5398677">
    <w:abstractNumId w:val="16"/>
  </w:num>
  <w:num w:numId="2" w16cid:durableId="243420816">
    <w:abstractNumId w:val="23"/>
  </w:num>
  <w:num w:numId="3" w16cid:durableId="2140344190">
    <w:abstractNumId w:val="18"/>
  </w:num>
  <w:num w:numId="4" w16cid:durableId="74474429">
    <w:abstractNumId w:val="0"/>
  </w:num>
  <w:num w:numId="5" w16cid:durableId="787892861">
    <w:abstractNumId w:val="4"/>
  </w:num>
  <w:num w:numId="6" w16cid:durableId="106658420">
    <w:abstractNumId w:val="28"/>
  </w:num>
  <w:num w:numId="7" w16cid:durableId="1976642407">
    <w:abstractNumId w:val="6"/>
  </w:num>
  <w:num w:numId="8" w16cid:durableId="1835493702">
    <w:abstractNumId w:val="17"/>
  </w:num>
  <w:num w:numId="9" w16cid:durableId="380179178">
    <w:abstractNumId w:val="29"/>
  </w:num>
  <w:num w:numId="10" w16cid:durableId="1337996967">
    <w:abstractNumId w:val="20"/>
  </w:num>
  <w:num w:numId="11" w16cid:durableId="1938515610">
    <w:abstractNumId w:val="25"/>
  </w:num>
  <w:num w:numId="12" w16cid:durableId="1742561841">
    <w:abstractNumId w:val="2"/>
  </w:num>
  <w:num w:numId="13" w16cid:durableId="1837770880">
    <w:abstractNumId w:val="15"/>
  </w:num>
  <w:num w:numId="14" w16cid:durableId="1629047363">
    <w:abstractNumId w:val="1"/>
  </w:num>
  <w:num w:numId="15" w16cid:durableId="2005160062">
    <w:abstractNumId w:val="19"/>
  </w:num>
  <w:num w:numId="16" w16cid:durableId="706493517">
    <w:abstractNumId w:val="13"/>
  </w:num>
  <w:num w:numId="17" w16cid:durableId="862867282">
    <w:abstractNumId w:val="7"/>
  </w:num>
  <w:num w:numId="18" w16cid:durableId="1544101526">
    <w:abstractNumId w:val="14"/>
  </w:num>
  <w:num w:numId="19" w16cid:durableId="1423139918">
    <w:abstractNumId w:val="11"/>
  </w:num>
  <w:num w:numId="20" w16cid:durableId="328749655">
    <w:abstractNumId w:val="10"/>
  </w:num>
  <w:num w:numId="21" w16cid:durableId="1380518735">
    <w:abstractNumId w:val="5"/>
  </w:num>
  <w:num w:numId="22" w16cid:durableId="218170166">
    <w:abstractNumId w:val="32"/>
  </w:num>
  <w:num w:numId="23" w16cid:durableId="657005584">
    <w:abstractNumId w:val="26"/>
  </w:num>
  <w:num w:numId="24" w16cid:durableId="659309206">
    <w:abstractNumId w:val="24"/>
  </w:num>
  <w:num w:numId="25" w16cid:durableId="1816992462">
    <w:abstractNumId w:val="12"/>
  </w:num>
  <w:num w:numId="26" w16cid:durableId="1127892102">
    <w:abstractNumId w:val="3"/>
  </w:num>
  <w:num w:numId="27" w16cid:durableId="1740861253">
    <w:abstractNumId w:val="8"/>
  </w:num>
  <w:num w:numId="28" w16cid:durableId="1132939578">
    <w:abstractNumId w:val="31"/>
  </w:num>
  <w:num w:numId="29" w16cid:durableId="1582524765">
    <w:abstractNumId w:val="30"/>
  </w:num>
  <w:num w:numId="30" w16cid:durableId="1998150886">
    <w:abstractNumId w:val="22"/>
  </w:num>
  <w:num w:numId="31" w16cid:durableId="894506172">
    <w:abstractNumId w:val="9"/>
  </w:num>
  <w:num w:numId="32" w16cid:durableId="972759878">
    <w:abstractNumId w:val="27"/>
  </w:num>
  <w:num w:numId="33" w16cid:durableId="15353393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9E"/>
    <w:rsid w:val="000668C7"/>
    <w:rsid w:val="0008169E"/>
    <w:rsid w:val="00087B78"/>
    <w:rsid w:val="000F5300"/>
    <w:rsid w:val="00107BFE"/>
    <w:rsid w:val="0012424E"/>
    <w:rsid w:val="00132E66"/>
    <w:rsid w:val="00207394"/>
    <w:rsid w:val="002623E4"/>
    <w:rsid w:val="002F6CA8"/>
    <w:rsid w:val="00333E3D"/>
    <w:rsid w:val="0035607C"/>
    <w:rsid w:val="0036626F"/>
    <w:rsid w:val="003948D6"/>
    <w:rsid w:val="00395386"/>
    <w:rsid w:val="0042224D"/>
    <w:rsid w:val="00443C93"/>
    <w:rsid w:val="004A0328"/>
    <w:rsid w:val="00547E80"/>
    <w:rsid w:val="0055740E"/>
    <w:rsid w:val="005B30ED"/>
    <w:rsid w:val="00601FBB"/>
    <w:rsid w:val="00620C62"/>
    <w:rsid w:val="006467C5"/>
    <w:rsid w:val="006834DA"/>
    <w:rsid w:val="00697E32"/>
    <w:rsid w:val="006B795C"/>
    <w:rsid w:val="00724C9E"/>
    <w:rsid w:val="007720DF"/>
    <w:rsid w:val="007C6F7E"/>
    <w:rsid w:val="007E425F"/>
    <w:rsid w:val="00801A59"/>
    <w:rsid w:val="008A46F1"/>
    <w:rsid w:val="00A2096C"/>
    <w:rsid w:val="00A2157A"/>
    <w:rsid w:val="00A84A33"/>
    <w:rsid w:val="00B064BF"/>
    <w:rsid w:val="00B64CF7"/>
    <w:rsid w:val="00B83C88"/>
    <w:rsid w:val="00BC650D"/>
    <w:rsid w:val="00BE7899"/>
    <w:rsid w:val="00C4310A"/>
    <w:rsid w:val="00C557C8"/>
    <w:rsid w:val="00C6285E"/>
    <w:rsid w:val="00C67EF0"/>
    <w:rsid w:val="00C92D32"/>
    <w:rsid w:val="00D2514A"/>
    <w:rsid w:val="00D44698"/>
    <w:rsid w:val="00D54141"/>
    <w:rsid w:val="00DF1000"/>
    <w:rsid w:val="00E813C9"/>
    <w:rsid w:val="00E83D63"/>
    <w:rsid w:val="00EE4B73"/>
    <w:rsid w:val="00F50439"/>
    <w:rsid w:val="00F5344C"/>
    <w:rsid w:val="00F96B15"/>
    <w:rsid w:val="00FA644A"/>
    <w:rsid w:val="00FA6F2B"/>
    <w:rsid w:val="00FC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EB789"/>
  <w15:chartTrackingRefBased/>
  <w15:docId w15:val="{3D92CE62-D476-4A5D-B5D8-A4FDC065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E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7E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E80"/>
  </w:style>
  <w:style w:type="paragraph" w:styleId="Footer">
    <w:name w:val="footer"/>
    <w:basedOn w:val="Normal"/>
    <w:link w:val="FooterChar"/>
    <w:uiPriority w:val="99"/>
    <w:unhideWhenUsed/>
    <w:rsid w:val="00547E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E80"/>
  </w:style>
  <w:style w:type="table" w:styleId="TableGrid">
    <w:name w:val="Table Grid"/>
    <w:basedOn w:val="TableNormal"/>
    <w:uiPriority w:val="39"/>
    <w:rsid w:val="00443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FETHeading">
    <w:name w:val="MFET Heading"/>
    <w:basedOn w:val="Heading1"/>
    <w:next w:val="Normal"/>
    <w:link w:val="MFETHeadingChar"/>
    <w:qFormat/>
    <w:rsid w:val="00F50439"/>
    <w:pPr>
      <w:spacing w:before="0" w:after="0" w:line="240" w:lineRule="auto"/>
    </w:pPr>
    <w:rPr>
      <w:sz w:val="48"/>
      <w:szCs w:val="48"/>
    </w:rPr>
  </w:style>
  <w:style w:type="character" w:customStyle="1" w:styleId="MFETHeadingChar">
    <w:name w:val="MFET Heading Char"/>
    <w:basedOn w:val="Heading1Char"/>
    <w:link w:val="MFETHeading"/>
    <w:rsid w:val="00F504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MFETHeading2">
    <w:name w:val="MFET Heading 2"/>
    <w:basedOn w:val="MFETHeading"/>
    <w:next w:val="Normal"/>
    <w:link w:val="MFETHeading2Char"/>
    <w:qFormat/>
    <w:rsid w:val="000668C7"/>
    <w:rPr>
      <w:bCs/>
      <w:sz w:val="28"/>
    </w:rPr>
  </w:style>
  <w:style w:type="character" w:customStyle="1" w:styleId="MFETHeading2Char">
    <w:name w:val="MFET Heading 2 Char"/>
    <w:basedOn w:val="MFETHeadingChar"/>
    <w:link w:val="MFETHeading2"/>
    <w:rsid w:val="000668C7"/>
    <w:rPr>
      <w:rFonts w:asciiTheme="majorHAnsi" w:eastAsiaTheme="majorEastAsia" w:hAnsiTheme="majorHAnsi" w:cstheme="majorBidi"/>
      <w:bCs/>
      <w:color w:val="0F4761" w:themeColor="accent1" w:themeShade="BF"/>
      <w:sz w:val="28"/>
      <w:szCs w:val="48"/>
    </w:rPr>
  </w:style>
  <w:style w:type="character" w:styleId="Hyperlink">
    <w:name w:val="Hyperlink"/>
    <w:basedOn w:val="DefaultParagraphFont"/>
    <w:uiPriority w:val="99"/>
    <w:unhideWhenUsed/>
    <w:rsid w:val="00B064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64BF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D54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D54141"/>
  </w:style>
  <w:style w:type="character" w:customStyle="1" w:styleId="eop">
    <w:name w:val="eop"/>
    <w:basedOn w:val="DefaultParagraphFont"/>
    <w:rsid w:val="00D54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z-local\Documents\Custom%20Office%20Templates\MFET-Assignment-Req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7BB68-AAB3-4A6C-93B0-FE8289F6B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MFET-Assignment-Req-Template.dotx</Template>
  <TotalTime>18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MFET Requirements Document</dc:title>
  <dc:subject/>
  <dc:creator>Angshuman Mazumdar</dc:creator>
  <cp:keywords/>
  <dc:description/>
  <cp:lastModifiedBy>Angshuman Mazumdar</cp:lastModifiedBy>
  <cp:revision>12</cp:revision>
  <cp:lastPrinted>2025-11-17T21:21:00Z</cp:lastPrinted>
  <dcterms:created xsi:type="dcterms:W3CDTF">2026-05-03T23:18:00Z</dcterms:created>
  <dcterms:modified xsi:type="dcterms:W3CDTF">2026-05-03T23:37:00Z</dcterms:modified>
</cp:coreProperties>
</file>